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6D82" w:rsidP="00436D82" w:rsidRDefault="00436D82" w14:paraId="6D56C1C5" w14:textId="77777777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NHPlus</w:t>
      </w:r>
      <w:proofErr w:type="spellEnd"/>
    </w:p>
    <w:p w:rsidRPr="00EF5CD4" w:rsidR="00436D82" w:rsidP="00436D82" w:rsidRDefault="00436D82" w14:paraId="34548B3E" w14:textId="77777777">
      <w:pPr>
        <w:spacing w:after="0" w:line="240" w:lineRule="auto"/>
        <w:jc w:val="center"/>
        <w:rPr>
          <w:b/>
          <w:sz w:val="12"/>
          <w:szCs w:val="12"/>
        </w:rPr>
      </w:pPr>
    </w:p>
    <w:p w:rsidRPr="000208CA" w:rsidR="00436D82" w:rsidP="00436D82" w:rsidRDefault="00436D82" w14:paraId="2A6E99EC" w14:textId="77777777">
      <w:pPr>
        <w:spacing w:after="0" w:line="240" w:lineRule="auto"/>
        <w:jc w:val="center"/>
        <w:rPr>
          <w:b/>
        </w:rPr>
      </w:pPr>
      <w:r>
        <w:rPr>
          <w:b/>
        </w:rPr>
        <w:t>- User-Stories, Akzeptanzkriterien, Testfälle -</w:t>
      </w:r>
    </w:p>
    <w:p w:rsidR="00436D82" w:rsidP="00436D82" w:rsidRDefault="00436D82" w14:paraId="7013C8C0" w14:textId="77777777">
      <w:pPr>
        <w:spacing w:after="0" w:line="240" w:lineRule="auto"/>
      </w:pPr>
    </w:p>
    <w:p w:rsidR="00436D82" w:rsidP="00436D82" w:rsidRDefault="00436D82" w14:paraId="42095BAC" w14:noSpellErr="1" w14:textId="553D9432">
      <w:pPr>
        <w:pStyle w:val="Listenabsatz"/>
        <w:numPr>
          <w:ilvl w:val="0"/>
          <w:numId w:val="1"/>
        </w:numPr>
        <w:spacing w:after="0" w:line="240" w:lineRule="auto"/>
        <w:jc w:val="both"/>
        <w:rPr/>
      </w:pPr>
      <w:r w:rsidR="33D1ED50">
        <w:rPr/>
        <w:t xml:space="preserve">Plane innerhalb </w:t>
      </w:r>
      <w:r w:rsidR="33D1ED50">
        <w:rPr/>
        <w:t xml:space="preserve">deiner </w:t>
      </w:r>
      <w:r w:rsidR="33D1ED50">
        <w:rPr/>
        <w:t xml:space="preserve">Gruppe die noch ausstehenden Module, indem </w:t>
      </w:r>
      <w:r w:rsidR="33D1ED50">
        <w:rPr/>
        <w:t>du</w:t>
      </w:r>
    </w:p>
    <w:p w:rsidR="00436D82" w:rsidP="00436D82" w:rsidRDefault="00436D82" w14:paraId="7C0E9AF1" w14:noSpellErr="1" w14:textId="727DAC68">
      <w:pPr>
        <w:pStyle w:val="Listenabsatz"/>
        <w:numPr>
          <w:ilvl w:val="1"/>
          <w:numId w:val="2"/>
        </w:numPr>
        <w:spacing w:after="0" w:line="240" w:lineRule="auto"/>
        <w:jc w:val="both"/>
        <w:rPr/>
      </w:pPr>
      <w:r w:rsidR="33D1ED50">
        <w:rPr/>
        <w:t>User-Stories formulier</w:t>
      </w:r>
      <w:r w:rsidR="33D1ED50">
        <w:rPr/>
        <w:t>st</w:t>
      </w:r>
    </w:p>
    <w:p w:rsidR="00436D82" w:rsidP="00436D82" w:rsidRDefault="00436D82" w14:paraId="575AF800" w14:noSpellErr="1" w14:textId="523E0F08">
      <w:pPr>
        <w:pStyle w:val="Listenabsatz"/>
        <w:numPr>
          <w:ilvl w:val="1"/>
          <w:numId w:val="2"/>
        </w:numPr>
        <w:spacing w:after="0" w:line="240" w:lineRule="auto"/>
        <w:jc w:val="both"/>
        <w:rPr/>
      </w:pPr>
      <w:r w:rsidR="33D1ED50">
        <w:rPr/>
        <w:t>über die Formulierung von Akzeptanzkriterien definier</w:t>
      </w:r>
      <w:r w:rsidR="33D1ED50">
        <w:rPr/>
        <w:t>st</w:t>
      </w:r>
      <w:r w:rsidR="33D1ED50">
        <w:rPr/>
        <w:t>, wann eine User-Story fertig implementiert ist</w:t>
      </w:r>
    </w:p>
    <w:p w:rsidR="00436D82" w:rsidP="33D1ED50" w:rsidRDefault="00436D82" w14:paraId="57E8F9EE" w14:noSpellErr="1" w14:textId="67989313">
      <w:pPr>
        <w:pStyle w:val="Listenabsatz"/>
        <w:numPr>
          <w:ilvl w:val="1"/>
          <w:numId w:val="2"/>
        </w:numPr>
        <w:spacing w:after="0" w:line="240" w:lineRule="auto"/>
        <w:jc w:val="both"/>
        <w:rPr>
          <w:b w:val="1"/>
          <w:bCs w:val="1"/>
        </w:rPr>
      </w:pPr>
      <w:r w:rsidR="33D1ED50">
        <w:rPr/>
        <w:t>aus der User-Story und ihren Akzeptanzkriterien Tasks ableite</w:t>
      </w:r>
      <w:r w:rsidR="33D1ED50">
        <w:rPr/>
        <w:t>st</w:t>
      </w:r>
      <w:r w:rsidR="33D1ED50">
        <w:rPr/>
        <w:t xml:space="preserve">. </w:t>
      </w:r>
      <w:r w:rsidRPr="33D1ED50" w:rsidR="33D1ED50">
        <w:rPr>
          <w:b w:val="1"/>
          <w:bCs w:val="1"/>
        </w:rPr>
        <w:t>Die Tasks sollen genau festlegen, welche Klassen neu zu implementieren und welche Klassen an welcher Stelle um welches Element anzupassen sind.</w:t>
      </w:r>
    </w:p>
    <w:p w:rsidR="00436D82" w:rsidP="00436D82" w:rsidRDefault="00436D82" w14:paraId="1FC908D0" w14:noSpellErr="1" w14:textId="7E867BF3">
      <w:pPr>
        <w:pStyle w:val="Listenabsatz"/>
        <w:numPr>
          <w:ilvl w:val="1"/>
          <w:numId w:val="2"/>
        </w:numPr>
        <w:spacing w:after="0" w:line="240" w:lineRule="auto"/>
        <w:jc w:val="both"/>
        <w:rPr/>
      </w:pPr>
      <w:r w:rsidR="33D1ED50">
        <w:rPr/>
        <w:t>abschließend aus den Akzeptanzkriterien für die Testphase Testfälle ableite</w:t>
      </w:r>
      <w:r w:rsidR="33D1ED50">
        <w:rPr/>
        <w:t>st</w:t>
      </w:r>
      <w:r w:rsidR="33D1ED50">
        <w:rPr/>
        <w:t>.</w:t>
      </w:r>
    </w:p>
    <w:p w:rsidR="00436D82" w:rsidP="00436D82" w:rsidRDefault="00436D82" w14:paraId="7E63D5DF" w14:noSpellErr="1" w14:textId="38163212">
      <w:pPr>
        <w:pStyle w:val="Listenabsatz"/>
        <w:spacing w:after="0" w:line="240" w:lineRule="auto"/>
        <w:ind w:left="360"/>
        <w:jc w:val="both"/>
      </w:pPr>
      <w:r w:rsidR="33D1ED50">
        <w:rPr/>
        <w:t xml:space="preserve">Benutze dafür die unten abgebildete Tabellenform. Für weitere User-Stories ist die Tabellenstruktur zu kopieren. </w:t>
      </w:r>
    </w:p>
    <w:p w:rsidR="00436D82" w:rsidP="00436D82" w:rsidRDefault="00436D82" w14:paraId="5710C2B2" w14:textId="77777777">
      <w:pPr>
        <w:spacing w:after="0" w:line="240" w:lineRule="auto"/>
        <w:jc w:val="both"/>
      </w:pPr>
    </w:p>
    <w:tbl>
      <w:tblPr>
        <w:tblStyle w:val="Tabellenraster"/>
        <w:tblpPr w:leftFromText="142" w:rightFromText="142" w:vertAnchor="page" w:horzAnchor="margin" w:tblpY="5671"/>
        <w:tblOverlap w:val="never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436D82" w:rsidTr="00436D82" w14:paraId="278836CE" w14:textId="77777777">
        <w:tc>
          <w:tcPr>
            <w:tcW w:w="9639" w:type="dxa"/>
          </w:tcPr>
          <w:p w:rsidRPr="00592F86" w:rsidR="00436D82" w:rsidP="00436D82" w:rsidRDefault="00436D82" w14:paraId="390A1C14" w14:textId="77777777">
            <w:pPr>
              <w:rPr>
                <w:b/>
                <w:bCs/>
              </w:rPr>
            </w:pPr>
            <w:r w:rsidRPr="00592F86">
              <w:rPr>
                <w:b/>
                <w:bCs/>
              </w:rPr>
              <w:t>User-Story</w:t>
            </w:r>
          </w:p>
          <w:p w:rsidR="00436D82" w:rsidP="00436D82" w:rsidRDefault="00436D82" w14:paraId="53E3F6F1" w14:textId="77777777"/>
          <w:p w:rsidR="00436D82" w:rsidP="00436D82" w:rsidRDefault="00436D82" w14:paraId="6B8566EC" w14:textId="77777777"/>
          <w:p w:rsidR="00436D82" w:rsidP="00436D82" w:rsidRDefault="00436D82" w14:paraId="77CA50BC" w14:textId="77777777">
            <w:r>
              <w:t xml:space="preserve">  </w:t>
            </w:r>
          </w:p>
        </w:tc>
      </w:tr>
      <w:tr w:rsidR="00436D82" w:rsidTr="00436D82" w14:paraId="15360DE8" w14:textId="77777777">
        <w:tc>
          <w:tcPr>
            <w:tcW w:w="9639" w:type="dxa"/>
          </w:tcPr>
          <w:p w:rsidRPr="00E426B0" w:rsidR="00436D82" w:rsidP="00436D82" w:rsidRDefault="00436D82" w14:paraId="2FAB5614" w14:textId="77777777">
            <w:pPr>
              <w:rPr>
                <w:b/>
                <w:bCs/>
              </w:rPr>
            </w:pPr>
            <w:r w:rsidRPr="00E426B0">
              <w:rPr>
                <w:b/>
                <w:bCs/>
              </w:rPr>
              <w:t>Akzeptanzkriterien</w:t>
            </w:r>
          </w:p>
          <w:p w:rsidR="00436D82" w:rsidP="00436D82" w:rsidRDefault="00436D82" w14:paraId="5B11FD8E" w14:textId="77777777"/>
          <w:p w:rsidR="00436D82" w:rsidP="00436D82" w:rsidRDefault="00436D82" w14:paraId="5C390494" w14:textId="77777777">
            <w:r>
              <w:t xml:space="preserve">A_1: </w:t>
            </w:r>
          </w:p>
          <w:p w:rsidR="00436D82" w:rsidP="00436D82" w:rsidRDefault="00436D82" w14:paraId="1271935C" w14:textId="77777777">
            <w:r>
              <w:t xml:space="preserve">A_2: </w:t>
            </w:r>
          </w:p>
          <w:p w:rsidR="00436D82" w:rsidP="00436D82" w:rsidRDefault="00436D82" w14:paraId="2A2EF1FC" w14:textId="77777777">
            <w:r>
              <w:t>…</w:t>
            </w:r>
          </w:p>
          <w:p w:rsidR="00436D82" w:rsidP="00436D82" w:rsidRDefault="00436D82" w14:paraId="660627E9" w14:textId="77777777">
            <w:r>
              <w:t xml:space="preserve"> </w:t>
            </w:r>
          </w:p>
        </w:tc>
      </w:tr>
      <w:tr w:rsidR="00436D82" w:rsidTr="00436D82" w14:paraId="7F00EA10" w14:textId="77777777">
        <w:tc>
          <w:tcPr>
            <w:tcW w:w="9639" w:type="dxa"/>
          </w:tcPr>
          <w:p w:rsidRPr="00E426B0" w:rsidR="00436D82" w:rsidP="00436D82" w:rsidRDefault="00436D82" w14:paraId="55C04536" w14:textId="77777777">
            <w:pPr>
              <w:rPr>
                <w:b/>
                <w:bCs/>
              </w:rPr>
            </w:pPr>
            <w:r w:rsidRPr="00E426B0">
              <w:rPr>
                <w:b/>
                <w:bCs/>
              </w:rPr>
              <w:t>Tasks</w:t>
            </w:r>
          </w:p>
          <w:p w:rsidR="00436D82" w:rsidP="00436D82" w:rsidRDefault="00436D82" w14:paraId="4C2C10D8" w14:textId="77777777"/>
          <w:p w:rsidR="00436D82" w:rsidP="00436D82" w:rsidRDefault="00436D82" w14:paraId="518EFB58" w14:textId="77777777">
            <w:r>
              <w:t xml:space="preserve">T_1: </w:t>
            </w:r>
          </w:p>
          <w:p w:rsidR="00436D82" w:rsidP="00436D82" w:rsidRDefault="00436D82" w14:paraId="754D46BE" w14:textId="77777777">
            <w:r>
              <w:t xml:space="preserve">T_2: </w:t>
            </w:r>
          </w:p>
          <w:p w:rsidRPr="00E426B0" w:rsidR="00436D82" w:rsidP="00436D82" w:rsidRDefault="00436D82" w14:paraId="309FD6D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 w:rsidR="00436D82" w:rsidTr="00436D82" w14:paraId="30BBE7D4" w14:textId="77777777">
        <w:tc>
          <w:tcPr>
            <w:tcW w:w="9639" w:type="dxa"/>
          </w:tcPr>
          <w:p w:rsidRPr="0009224B" w:rsidR="00436D82" w:rsidP="00436D82" w:rsidRDefault="00436D82" w14:paraId="6120555B" w14:textId="77777777">
            <w:pPr>
              <w:rPr>
                <w:b/>
                <w:bCs/>
              </w:rPr>
            </w:pPr>
            <w:r w:rsidRPr="0009224B">
              <w:rPr>
                <w:b/>
                <w:bCs/>
              </w:rPr>
              <w:t>Testfälle</w:t>
            </w:r>
          </w:p>
          <w:p w:rsidR="00436D82" w:rsidP="00436D82" w:rsidRDefault="00436D82" w14:paraId="3077737A" w14:textId="77777777"/>
          <w:p w:rsidRPr="000015DA" w:rsidR="00436D82" w:rsidP="00436D82" w:rsidRDefault="00436D82" w14:paraId="7195ECFA" w14:textId="77777777">
            <w:pPr>
              <w:rPr>
                <w:b/>
                <w:bCs/>
              </w:rPr>
            </w:pPr>
            <w:r w:rsidRPr="000015DA">
              <w:rPr>
                <w:b/>
                <w:bCs/>
              </w:rPr>
              <w:t xml:space="preserve">TF1_: </w:t>
            </w:r>
          </w:p>
          <w:p w:rsidR="00436D82" w:rsidP="00436D82" w:rsidRDefault="00436D82" w14:paraId="1FB134F9" w14:textId="77777777">
            <w:r>
              <w:t xml:space="preserve">- </w:t>
            </w:r>
            <w:r w:rsidRPr="000015DA">
              <w:rPr>
                <w:b/>
                <w:bCs/>
              </w:rPr>
              <w:t>Vorbedingung</w:t>
            </w:r>
            <w:r>
              <w:t xml:space="preserve">: </w:t>
            </w:r>
          </w:p>
          <w:p w:rsidR="00436D82" w:rsidP="00436D82" w:rsidRDefault="00436D82" w14:paraId="6C49FB90" w14:textId="77777777">
            <w:r>
              <w:lastRenderedPageBreak/>
              <w:t xml:space="preserve">- </w:t>
            </w:r>
            <w:r w:rsidRPr="000015DA">
              <w:rPr>
                <w:b/>
                <w:bCs/>
              </w:rPr>
              <w:t>auszuführende Testschritte</w:t>
            </w:r>
            <w:r>
              <w:t>: -</w:t>
            </w:r>
          </w:p>
          <w:p w:rsidR="00436D82" w:rsidP="00436D82" w:rsidRDefault="00436D82" w14:paraId="6D44AB9C" w14:textId="77777777">
            <w:r>
              <w:t xml:space="preserve">- </w:t>
            </w:r>
            <w:r w:rsidRPr="000015DA">
              <w:rPr>
                <w:b/>
                <w:bCs/>
              </w:rPr>
              <w:t>erwartetes Ergebnis</w:t>
            </w:r>
            <w:r>
              <w:t xml:space="preserve">: </w:t>
            </w:r>
          </w:p>
          <w:p w:rsidR="00436D82" w:rsidP="00436D82" w:rsidRDefault="00436D82" w14:paraId="7E7879E0" w14:textId="77777777"/>
          <w:p w:rsidRPr="000015DA" w:rsidR="00436D82" w:rsidP="00436D82" w:rsidRDefault="00436D82" w14:paraId="6EE89077" w14:textId="77777777">
            <w:pPr>
              <w:rPr>
                <w:b/>
                <w:bCs/>
              </w:rPr>
            </w:pPr>
            <w:r w:rsidRPr="000015DA">
              <w:rPr>
                <w:b/>
                <w:bCs/>
              </w:rPr>
              <w:t>TF</w:t>
            </w:r>
            <w:r>
              <w:rPr>
                <w:b/>
                <w:bCs/>
              </w:rPr>
              <w:t>2</w:t>
            </w:r>
            <w:r w:rsidRPr="000015DA">
              <w:rPr>
                <w:b/>
                <w:bCs/>
              </w:rPr>
              <w:t xml:space="preserve">_: </w:t>
            </w:r>
          </w:p>
          <w:p w:rsidR="00436D82" w:rsidP="00436D82" w:rsidRDefault="00436D82" w14:paraId="6AFB1C70" w14:textId="77777777">
            <w:r>
              <w:t xml:space="preserve">- </w:t>
            </w:r>
            <w:r w:rsidRPr="000015DA">
              <w:rPr>
                <w:b/>
                <w:bCs/>
              </w:rPr>
              <w:t>Vorbedingung</w:t>
            </w:r>
            <w:r>
              <w:t xml:space="preserve">: </w:t>
            </w:r>
          </w:p>
          <w:p w:rsidR="00436D82" w:rsidP="00436D82" w:rsidRDefault="00436D82" w14:paraId="3E7EF497" w14:textId="77777777">
            <w:r>
              <w:t xml:space="preserve">- </w:t>
            </w:r>
            <w:r w:rsidRPr="000015DA">
              <w:rPr>
                <w:b/>
                <w:bCs/>
              </w:rPr>
              <w:t>auszuführende Testschritte</w:t>
            </w:r>
            <w:r>
              <w:t>: -</w:t>
            </w:r>
          </w:p>
          <w:p w:rsidR="00436D82" w:rsidP="00436D82" w:rsidRDefault="00436D82" w14:paraId="277A2118" w14:textId="77777777">
            <w:r>
              <w:t xml:space="preserve">- </w:t>
            </w:r>
            <w:r w:rsidRPr="000015DA">
              <w:rPr>
                <w:b/>
                <w:bCs/>
              </w:rPr>
              <w:t>erwartetes Ergebnis</w:t>
            </w:r>
            <w:r>
              <w:t xml:space="preserve">: </w:t>
            </w:r>
          </w:p>
          <w:p w:rsidR="00436D82" w:rsidP="00436D82" w:rsidRDefault="00436D82" w14:paraId="13546033" w14:textId="77777777"/>
          <w:p w:rsidR="00436D82" w:rsidP="00436D82" w:rsidRDefault="00436D82" w14:paraId="26FB4D22" w14:textId="77777777">
            <w:r>
              <w:t>…</w:t>
            </w:r>
          </w:p>
          <w:p w:rsidRPr="00E426B0" w:rsidR="00436D82" w:rsidP="00436D82" w:rsidRDefault="00436D82" w14:paraId="11CAEB92" w14:textId="77777777">
            <w:pPr>
              <w:rPr>
                <w:b/>
                <w:bCs/>
              </w:rPr>
            </w:pPr>
          </w:p>
        </w:tc>
      </w:tr>
    </w:tbl>
    <w:p w:rsidRPr="006540B4" w:rsidR="00436D82" w:rsidP="00436D82" w:rsidRDefault="00436D82" w14:paraId="33B974CD" w14:textId="77777777">
      <w:pPr>
        <w:spacing w:after="0" w:line="240" w:lineRule="auto"/>
        <w:jc w:val="both"/>
      </w:pPr>
    </w:p>
    <w:p w:rsidRPr="00D21746" w:rsidR="007A5161" w:rsidP="00D21746" w:rsidRDefault="007A5161" w14:paraId="60447211" w14:textId="77777777">
      <w:pPr>
        <w:jc w:val="center"/>
        <w:rPr>
          <w:b/>
          <w:bCs/>
          <w:sz w:val="28"/>
          <w:szCs w:val="28"/>
        </w:rPr>
      </w:pPr>
    </w:p>
    <w:p w:rsidR="003865BA" w:rsidRDefault="003865BA" w14:paraId="3CD8E479" w14:textId="77777777"/>
    <w:sectPr w:rsidR="003865BA" w:rsidSect="007A5161">
      <w:headerReference w:type="default" r:id="rId7"/>
      <w:pgSz w:w="11906" w:h="16838" w:orient="portrait" w:code="9"/>
      <w:pgMar w:top="1418" w:right="1418" w:bottom="1134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F5105" w:rsidP="003865BA" w:rsidRDefault="00AF5105" w14:paraId="7E3EBDB8" w14:textId="77777777">
      <w:pPr>
        <w:spacing w:after="0" w:line="240" w:lineRule="auto"/>
      </w:pPr>
      <w:r>
        <w:separator/>
      </w:r>
    </w:p>
  </w:endnote>
  <w:endnote w:type="continuationSeparator" w:id="0">
    <w:p w:rsidR="00AF5105" w:rsidP="003865BA" w:rsidRDefault="00AF5105" w14:paraId="7024C43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F5105" w:rsidP="003865BA" w:rsidRDefault="00AF5105" w14:paraId="0142E35E" w14:textId="77777777">
      <w:pPr>
        <w:spacing w:after="0" w:line="240" w:lineRule="auto"/>
      </w:pPr>
      <w:r>
        <w:separator/>
      </w:r>
    </w:p>
  </w:footnote>
  <w:footnote w:type="continuationSeparator" w:id="0">
    <w:p w:rsidR="00AF5105" w:rsidP="003865BA" w:rsidRDefault="00AF5105" w14:paraId="29FC29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p14">
  <w:tbl>
    <w:tblPr>
      <w:tblStyle w:val="Tabellenraster"/>
      <w:tblW w:w="963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77"/>
      <w:gridCol w:w="7148"/>
      <w:gridCol w:w="1314"/>
    </w:tblGrid>
    <w:tr w:rsidR="007F4F2C" w:rsidTr="00F467AB" w14:paraId="4E88F8C1" w14:textId="77777777">
      <w:trPr>
        <w:jc w:val="center"/>
      </w:trPr>
      <w:tc>
        <w:tcPr>
          <w:tcW w:w="1134" w:type="dxa"/>
        </w:tcPr>
        <w:p w:rsidR="007F4F2C" w:rsidRDefault="007F4F2C" w14:paraId="375BA4B2" w14:textId="77777777">
          <w:pPr>
            <w:pStyle w:val="Kopfzeile"/>
          </w:pPr>
          <w:r>
            <w:rPr>
              <w:noProof/>
            </w:rPr>
            <w:drawing>
              <wp:inline distT="0" distB="0" distL="0" distR="0" wp14:anchorId="4E4370AB" wp14:editId="0C461D9A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1" w:type="dxa"/>
        </w:tcPr>
        <w:p w:rsidRPr="007A5161" w:rsidR="007F4F2C" w:rsidP="007F4F2C" w:rsidRDefault="007F4F2C" w14:paraId="51CA0A65" w14:textId="77777777">
          <w:pPr>
            <w:pStyle w:val="Kopfzeile"/>
            <w:jc w:val="center"/>
            <w:rPr>
              <w:b/>
              <w:bCs/>
              <w:sz w:val="30"/>
              <w:szCs w:val="30"/>
            </w:rPr>
          </w:pPr>
          <w:r w:rsidRPr="007A5161">
            <w:rPr>
              <w:b/>
              <w:bCs/>
              <w:sz w:val="30"/>
              <w:szCs w:val="30"/>
            </w:rPr>
            <w:t>Lernfeld 5</w:t>
          </w:r>
        </w:p>
        <w:p w:rsidRPr="007A5161" w:rsidR="007F4F2C" w:rsidP="007F4F2C" w:rsidRDefault="007F4F2C" w14:paraId="4EFD9457" w14:textId="77777777">
          <w:pPr>
            <w:pStyle w:val="Kopfzeile"/>
            <w:jc w:val="center"/>
            <w:rPr>
              <w:sz w:val="2"/>
              <w:szCs w:val="2"/>
            </w:rPr>
          </w:pPr>
        </w:p>
        <w:p w:rsidRPr="007F4F2C" w:rsidR="007F4F2C" w:rsidP="007F4F2C" w:rsidRDefault="007F4F2C" w14:paraId="7130AAAA" w14:textId="77777777">
          <w:pPr>
            <w:pStyle w:val="Kopfzeile"/>
            <w:jc w:val="center"/>
            <w:rPr>
              <w:rFonts w:cstheme="minorHAnsi"/>
            </w:rPr>
          </w:pPr>
          <w:r w:rsidRPr="007A5161">
            <w:rPr>
              <w:rFonts w:cstheme="minorHAnsi"/>
              <w:sz w:val="26"/>
              <w:szCs w:val="26"/>
            </w:rPr>
            <w:t>Arbeitsblatt</w:t>
          </w:r>
        </w:p>
      </w:tc>
      <w:tc>
        <w:tcPr>
          <w:tcW w:w="1134" w:type="dxa"/>
        </w:tcPr>
        <w:p w:rsidR="007F4F2C" w:rsidP="007F4F2C" w:rsidRDefault="007F4F2C" w14:paraId="73102C86" w14:textId="77777777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78EA4960" wp14:editId="4F0DDD10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865BA" w:rsidRDefault="007A5161" w14:paraId="77BBE97D" w14:textId="77777777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E68BF2" wp14:editId="6493BAA6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Gerader Verbinder 3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spid="_x0000_s1026" strokecolor="#f4b083 [1941]" strokeweight=".5pt" from="0,3.15pt" to="481.9pt,4.3pt" w14:anchorId="0F53EC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B5C"/>
    <w:multiLevelType w:val="hybridMultilevel"/>
    <w:tmpl w:val="B2642502"/>
    <w:lvl w:ilvl="0" w:tplc="04070011">
      <w:start w:val="1"/>
      <w:numFmt w:val="decimal"/>
      <w:lvlText w:val="%1)"/>
      <w:lvlJc w:val="left"/>
      <w:pPr>
        <w:ind w:left="360" w:hanging="360"/>
      </w:pPr>
    </w:lvl>
    <w:lvl w:ilvl="1" w:tplc="04070017">
      <w:start w:val="1"/>
      <w:numFmt w:val="lowerLetter"/>
      <w:lvlText w:val="%2)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7C4622"/>
    <w:multiLevelType w:val="hybridMultilevel"/>
    <w:tmpl w:val="A386EB5E"/>
    <w:lvl w:ilvl="0" w:tplc="04070011">
      <w:start w:val="1"/>
      <w:numFmt w:val="decimal"/>
      <w:lvlText w:val="%1)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82"/>
    <w:rsid w:val="00146839"/>
    <w:rsid w:val="001F799C"/>
    <w:rsid w:val="003865BA"/>
    <w:rsid w:val="00436D82"/>
    <w:rsid w:val="00457630"/>
    <w:rsid w:val="00464B35"/>
    <w:rsid w:val="006362B3"/>
    <w:rsid w:val="007A5161"/>
    <w:rsid w:val="007F4F2C"/>
    <w:rsid w:val="00AF5105"/>
    <w:rsid w:val="00BE4951"/>
    <w:rsid w:val="00C2685E"/>
    <w:rsid w:val="00D21746"/>
    <w:rsid w:val="00D946EA"/>
    <w:rsid w:val="00F1292C"/>
    <w:rsid w:val="00F467AB"/>
    <w:rsid w:val="33D1E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327C8"/>
  <w15:chartTrackingRefBased/>
  <w15:docId w15:val="{A8695670-0799-4326-AEA2-4D478806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36D82"/>
    <w:pPr>
      <w:spacing w:after="200" w:line="276" w:lineRule="auto"/>
    </w:p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nabsatz">
    <w:name w:val="List Paragraph"/>
    <w:basedOn w:val="Standard"/>
    <w:uiPriority w:val="34"/>
    <w:qFormat/>
    <w:rsid w:val="00436D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chw\Lernfeld%205%20Baustelle\Arbeitsblat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Arbeitsblatt.dotx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sschw</dc:creator>
  <keywords/>
  <dc:description/>
  <lastModifiedBy>Sören Schwerk</lastModifiedBy>
  <revision>2</revision>
  <dcterms:created xsi:type="dcterms:W3CDTF">2020-09-02T19:00:00.0000000Z</dcterms:created>
  <dcterms:modified xsi:type="dcterms:W3CDTF">2020-09-07T17:46:09.1538638Z</dcterms:modified>
</coreProperties>
</file>