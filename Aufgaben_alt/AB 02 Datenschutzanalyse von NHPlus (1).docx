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7014DA" w:rsidR="00427234" w:rsidP="00427234" w:rsidRDefault="00427234" w14:paraId="0F4ABDBF" w14:textId="77777777">
      <w:pPr>
        <w:spacing w:after="0" w:line="240" w:lineRule="auto"/>
        <w:jc w:val="center"/>
        <w:rPr>
          <w:b/>
          <w:sz w:val="32"/>
          <w:szCs w:val="32"/>
        </w:rPr>
      </w:pPr>
      <w:proofErr w:type="spellStart"/>
      <w:r w:rsidRPr="007014DA">
        <w:rPr>
          <w:b/>
          <w:sz w:val="32"/>
          <w:szCs w:val="32"/>
        </w:rPr>
        <w:t>NHPlus</w:t>
      </w:r>
      <w:proofErr w:type="spellEnd"/>
    </w:p>
    <w:p w:rsidRPr="00EF5CD4" w:rsidR="00427234" w:rsidP="00427234" w:rsidRDefault="00427234" w14:paraId="415DFDA9" w14:textId="77777777">
      <w:pPr>
        <w:spacing w:after="0" w:line="240" w:lineRule="auto"/>
        <w:jc w:val="center"/>
        <w:rPr>
          <w:b/>
          <w:sz w:val="12"/>
          <w:szCs w:val="12"/>
        </w:rPr>
      </w:pPr>
    </w:p>
    <w:p w:rsidRPr="000208CA" w:rsidR="00427234" w:rsidP="00427234" w:rsidRDefault="00427234" w14:paraId="4DD91BDA" w14:textId="77777777">
      <w:pPr>
        <w:spacing w:after="0" w:line="240" w:lineRule="auto"/>
        <w:jc w:val="center"/>
        <w:rPr>
          <w:b/>
        </w:rPr>
      </w:pPr>
      <w:r>
        <w:rPr>
          <w:b/>
        </w:rPr>
        <w:t>- DSGVO -</w:t>
      </w:r>
    </w:p>
    <w:p w:rsidR="00427234" w:rsidP="00427234" w:rsidRDefault="00427234" w14:paraId="1D0E63C6" w14:textId="77777777">
      <w:pPr>
        <w:spacing w:after="0" w:line="240" w:lineRule="auto"/>
        <w:jc w:val="both"/>
      </w:pPr>
    </w:p>
    <w:p w:rsidR="00427234" w:rsidP="00427234" w:rsidRDefault="00427234" w14:paraId="4C1653C8" w14:textId="6012E787">
      <w:pPr>
        <w:spacing w:after="0" w:line="240" w:lineRule="auto"/>
        <w:jc w:val="both"/>
      </w:pPr>
      <w:r w:rsidR="23EAF705">
        <w:rPr/>
        <w:t xml:space="preserve">Du hast im Projekt die </w:t>
      </w:r>
      <w:r w:rsidR="23EAF705">
        <w:rPr/>
        <w:t xml:space="preserve">Aufgabe übernommen, </w:t>
      </w:r>
      <w:r w:rsidR="23EAF705">
        <w:rPr/>
        <w:t>dich</w:t>
      </w:r>
      <w:r w:rsidR="23EAF705">
        <w:rPr/>
        <w:t xml:space="preserve"> mit den datenschutzrechtlichen Gegebenheiten für die erfolgreiche Umsetzung </w:t>
      </w:r>
      <w:r w:rsidR="23EAF705">
        <w:rPr/>
        <w:t xml:space="preserve">von </w:t>
      </w:r>
      <w:proofErr w:type="spellStart"/>
      <w:r w:rsidR="23EAF705">
        <w:rPr/>
        <w:t>NHPlus</w:t>
      </w:r>
      <w:proofErr w:type="spellEnd"/>
      <w:r w:rsidR="23EAF705">
        <w:rPr/>
        <w:t>, auseinander zu setzen. Recherchiere im ersten Schritt die grundlegenden Bestimmungen laut DSGVO bezüglich der Speicherung von Kundendaten und der Daten der Mitarbeiter. Beantworte dabei mindestens folgende Fragen:</w:t>
      </w:r>
    </w:p>
    <w:p w:rsidR="00427234" w:rsidP="00427234" w:rsidRDefault="00427234" w14:paraId="0F9909FC" w14:textId="77777777">
      <w:pPr>
        <w:spacing w:after="0" w:line="240" w:lineRule="auto"/>
        <w:jc w:val="both"/>
      </w:pPr>
    </w:p>
    <w:p w:rsidR="00427234" w:rsidP="00427234" w:rsidRDefault="00427234" w14:paraId="7D20B25A" w14:noSpellErr="1" w14:textId="248D2E11">
      <w:pPr>
        <w:pStyle w:val="Listenabsatz"/>
        <w:numPr>
          <w:ilvl w:val="0"/>
          <w:numId w:val="1"/>
        </w:numPr>
        <w:spacing w:after="0" w:line="240" w:lineRule="auto"/>
        <w:jc w:val="both"/>
        <w:rPr/>
      </w:pPr>
      <w:r w:rsidR="23EAF705">
        <w:rPr/>
        <w:t>Was m</w:t>
      </w:r>
      <w:r w:rsidR="23EAF705">
        <w:rPr/>
        <w:t xml:space="preserve">usst du </w:t>
      </w:r>
      <w:r w:rsidR="23EAF705">
        <w:rPr/>
        <w:t>bei der technischen Umsetzung der Speicherung von personenbezogenen Daten bedenken?</w:t>
      </w:r>
    </w:p>
    <w:p w:rsidR="00427234" w:rsidP="00427234" w:rsidRDefault="00427234" w14:paraId="6A673488" w14:textId="77777777">
      <w:pPr>
        <w:pStyle w:val="Listenabsatz"/>
        <w:spacing w:after="0" w:line="240" w:lineRule="auto"/>
        <w:jc w:val="both"/>
      </w:pPr>
    </w:p>
    <w:p w:rsidR="00427234" w:rsidP="00427234" w:rsidRDefault="00427234" w14:paraId="14573FC4" w14:textId="77777777">
      <w:pPr>
        <w:pStyle w:val="Listenabsatz"/>
        <w:numPr>
          <w:ilvl w:val="0"/>
          <w:numId w:val="1"/>
        </w:numPr>
        <w:spacing w:after="0" w:line="240" w:lineRule="auto"/>
        <w:jc w:val="both"/>
      </w:pPr>
      <w:r>
        <w:t>Welche Rechte haben die Patienten (Kunden) bezogen auf ihre persönlichen Daten?</w:t>
      </w:r>
    </w:p>
    <w:p w:rsidR="00427234" w:rsidP="00427234" w:rsidRDefault="00427234" w14:paraId="72360D6E" w14:textId="77777777">
      <w:pPr>
        <w:pStyle w:val="Listenabsatz"/>
        <w:spacing w:after="0" w:line="240" w:lineRule="auto"/>
        <w:jc w:val="both"/>
      </w:pPr>
    </w:p>
    <w:p w:rsidR="00427234" w:rsidP="00427234" w:rsidRDefault="00427234" w14:paraId="1EAE1CE4" w14:textId="77777777">
      <w:pPr>
        <w:pStyle w:val="Listenabsatz"/>
        <w:numPr>
          <w:ilvl w:val="0"/>
          <w:numId w:val="1"/>
        </w:numPr>
        <w:spacing w:after="0" w:line="240" w:lineRule="auto"/>
        <w:jc w:val="both"/>
      </w:pPr>
      <w:r>
        <w:t>Welche Rechte haben die Mitarbeiter/innen bezogen auf ihre persönlichen Daten?</w:t>
      </w:r>
    </w:p>
    <w:p w:rsidR="00427234" w:rsidP="00427234" w:rsidRDefault="00427234" w14:paraId="189707E9" w14:textId="77777777">
      <w:pPr>
        <w:spacing w:after="0" w:line="240" w:lineRule="auto"/>
        <w:jc w:val="both"/>
      </w:pPr>
    </w:p>
    <w:p w:rsidR="00427234" w:rsidP="00427234" w:rsidRDefault="00427234" w14:paraId="75172825" w14:noSpellErr="1" w14:textId="3602B456">
      <w:pPr>
        <w:spacing w:after="0" w:line="240" w:lineRule="auto"/>
        <w:jc w:val="both"/>
      </w:pPr>
      <w:r w:rsidR="23EAF705">
        <w:rPr/>
        <w:t xml:space="preserve">Begründe </w:t>
      </w:r>
      <w:r w:rsidR="23EAF705">
        <w:rPr/>
        <w:t xml:space="preserve">deine </w:t>
      </w:r>
      <w:r w:rsidR="23EAF705">
        <w:rPr/>
        <w:t>Antworten jeweils mit kurzen Auszügen aus der DSGVO!</w:t>
      </w:r>
    </w:p>
    <w:p w:rsidR="00427234" w:rsidP="00427234" w:rsidRDefault="00427234" w14:paraId="146BFD9E" w14:textId="77777777">
      <w:pPr>
        <w:pStyle w:val="Listenabsatz"/>
        <w:spacing w:after="0" w:line="240" w:lineRule="auto"/>
        <w:jc w:val="both"/>
      </w:pPr>
    </w:p>
    <w:p w:rsidR="00427234" w:rsidP="00427234" w:rsidRDefault="00427234" w14:paraId="0DED58B7" w14:textId="77777777">
      <w:pPr>
        <w:pStyle w:val="Listenabsatz"/>
        <w:numPr>
          <w:ilvl w:val="0"/>
          <w:numId w:val="1"/>
        </w:numPr>
        <w:spacing w:after="0" w:line="240" w:lineRule="auto"/>
        <w:jc w:val="both"/>
      </w:pPr>
      <w:r>
        <w:t>Welche Stellen bieten zertifizierte Fortbildungen für angehende Datenschutzbeauftragte an und welche Firmen sind verpflichtet einen eigenen Datenschutzbeauftragten zu stellen?</w:t>
      </w:r>
    </w:p>
    <w:p w:rsidR="00427234" w:rsidP="00427234" w:rsidRDefault="00427234" w14:paraId="65710E70" w14:textId="77777777">
      <w:pPr>
        <w:spacing w:after="0" w:line="240" w:lineRule="auto"/>
        <w:jc w:val="both"/>
      </w:pPr>
    </w:p>
    <w:p w:rsidR="00427234" w:rsidP="00427234" w:rsidRDefault="00427234" w14:paraId="3D43D41A" w14:noSpellErr="1" w14:textId="3794C9CC">
      <w:pPr>
        <w:pStyle w:val="Listenabsatz"/>
        <w:numPr>
          <w:ilvl w:val="0"/>
          <w:numId w:val="1"/>
        </w:numPr>
        <w:spacing w:after="0" w:line="240" w:lineRule="auto"/>
        <w:jc w:val="both"/>
        <w:rPr/>
      </w:pPr>
      <w:r w:rsidR="23EAF705">
        <w:rPr/>
        <w:t>Recherchiere nun die Besonderheiten für die Aufbewahrung von Patientendaten. Wo finden sich diese Regelungen wieder?</w:t>
      </w:r>
    </w:p>
    <w:p w:rsidR="00427234" w:rsidP="00427234" w:rsidRDefault="00427234" w14:paraId="6E2CB51F" w14:textId="77777777">
      <w:pPr>
        <w:pStyle w:val="Listenabsatz"/>
        <w:spacing w:after="0" w:line="240" w:lineRule="auto"/>
        <w:jc w:val="both"/>
      </w:pPr>
    </w:p>
    <w:p w:rsidR="00427234" w:rsidP="00427234" w:rsidRDefault="00427234" w14:paraId="442D51A2" w14:noSpellErr="1" w14:textId="0F14DE8E">
      <w:pPr>
        <w:pStyle w:val="Listenabsatz"/>
        <w:numPr>
          <w:ilvl w:val="0"/>
          <w:numId w:val="1"/>
        </w:numPr>
        <w:spacing w:after="0" w:line="240" w:lineRule="auto"/>
        <w:jc w:val="both"/>
        <w:rPr/>
      </w:pPr>
      <w:r w:rsidR="23EAF705">
        <w:rPr/>
        <w:t>Welche Grundsätze zur Arbeit mit Patientendaten steh</w:t>
      </w:r>
      <w:r w:rsidR="23EAF705">
        <w:rPr/>
        <w:t>en</w:t>
      </w:r>
      <w:r w:rsidR="23EAF705">
        <w:rPr/>
        <w:t xml:space="preserve"> in Konflikt mit den Grundsätzen der DSGVO?</w:t>
      </w:r>
    </w:p>
    <w:p w:rsidR="00427234" w:rsidP="00427234" w:rsidRDefault="00427234" w14:paraId="19A198EF" w14:textId="77777777">
      <w:pPr>
        <w:pStyle w:val="Listenabsatz"/>
        <w:spacing w:after="0" w:line="240" w:lineRule="auto"/>
        <w:jc w:val="both"/>
      </w:pPr>
    </w:p>
    <w:p w:rsidR="00427234" w:rsidP="00427234" w:rsidRDefault="00427234" w14:paraId="6774BD92" w14:textId="77777777">
      <w:pPr>
        <w:pStyle w:val="Listenabsatz"/>
        <w:numPr>
          <w:ilvl w:val="0"/>
          <w:numId w:val="1"/>
        </w:numPr>
        <w:spacing w:after="0" w:line="240" w:lineRule="auto"/>
        <w:jc w:val="both"/>
      </w:pPr>
      <w:r>
        <w:t xml:space="preserve">Gegen welche Bestimmungen des Datenschutzgesetzes verstößt </w:t>
      </w:r>
      <w:proofErr w:type="spellStart"/>
      <w:r>
        <w:t>NHPlus</w:t>
      </w:r>
      <w:proofErr w:type="spellEnd"/>
      <w:r>
        <w:t>?</w:t>
      </w:r>
    </w:p>
    <w:p w:rsidR="00427234" w:rsidP="00427234" w:rsidRDefault="00427234" w14:paraId="04998573" w14:textId="77777777">
      <w:pPr>
        <w:pStyle w:val="Listenabsatz"/>
        <w:spacing w:after="0" w:line="240" w:lineRule="auto"/>
        <w:jc w:val="both"/>
      </w:pPr>
    </w:p>
    <w:p w:rsidR="00427234" w:rsidP="00427234" w:rsidRDefault="00427234" w14:paraId="10A1467A" w14:textId="724971FD">
      <w:pPr>
        <w:pStyle w:val="Listenabsatz"/>
        <w:numPr>
          <w:ilvl w:val="0"/>
          <w:numId w:val="1"/>
        </w:numPr>
        <w:spacing w:after="0" w:line="240" w:lineRule="auto"/>
        <w:jc w:val="both"/>
        <w:rPr/>
      </w:pPr>
      <w:r w:rsidR="23EAF705">
        <w:rPr/>
        <w:t xml:space="preserve">Erarbeite ein Konzept, welches die technischen Voraussetzungen für die korrekte Umsetzung aller Gesetze stellt. Benenne dabei die konkreten Änderungen oder Erweiterungen, die in der Anwendung </w:t>
      </w:r>
      <w:proofErr w:type="spellStart"/>
      <w:r w:rsidR="23EAF705">
        <w:rPr/>
        <w:t>NHPlus</w:t>
      </w:r>
      <w:proofErr w:type="spellEnd"/>
      <w:r w:rsidR="23EAF705">
        <w:rPr/>
        <w:t xml:space="preserve"> zu realisieren sind.</w:t>
      </w:r>
    </w:p>
    <w:p w:rsidR="00427234" w:rsidP="00427234" w:rsidRDefault="00427234" w14:paraId="1619648E" w14:textId="77777777">
      <w:pPr>
        <w:pStyle w:val="Listenabsatz"/>
        <w:spacing w:after="0" w:line="240" w:lineRule="auto"/>
        <w:jc w:val="both"/>
      </w:pPr>
    </w:p>
    <w:p w:rsidR="00427234" w:rsidP="00427234" w:rsidRDefault="00427234" w14:paraId="673351D5" w14:textId="77777777">
      <w:pPr>
        <w:spacing w:after="0" w:line="240" w:lineRule="auto"/>
        <w:jc w:val="both"/>
      </w:pPr>
    </w:p>
    <w:p w:rsidR="00427234" w:rsidP="00427234" w:rsidRDefault="00427234" w14:paraId="36D745B3" w14:noSpellErr="1" w14:textId="7EC6AC6F">
      <w:pPr>
        <w:spacing w:after="0" w:line="240" w:lineRule="auto"/>
        <w:jc w:val="both"/>
      </w:pPr>
      <w:r w:rsidR="23EAF705">
        <w:rPr/>
        <w:t>Fasse</w:t>
      </w:r>
      <w:r w:rsidR="23EAF705">
        <w:rPr/>
        <w:t xml:space="preserve"> deine</w:t>
      </w:r>
      <w:r w:rsidR="23EAF705">
        <w:rPr/>
        <w:t xml:space="preserve"> Antworten zu einer schriftlichen Empfehlung für d</w:t>
      </w:r>
      <w:r w:rsidR="23EAF705">
        <w:rPr/>
        <w:t>as Team</w:t>
      </w:r>
      <w:r w:rsidR="23EAF705">
        <w:rPr/>
        <w:t xml:space="preserve"> zusammen, welche eine erfolgreiche, datenschutzkonforme Umsetzung der Software ermöglicht.</w:t>
      </w:r>
    </w:p>
    <w:p w:rsidR="00427234" w:rsidP="00427234" w:rsidRDefault="00427234" w14:paraId="7B99BE63" w14:textId="77777777">
      <w:pPr>
        <w:spacing w:after="0" w:line="240" w:lineRule="auto"/>
        <w:jc w:val="both"/>
      </w:pPr>
    </w:p>
    <w:p w:rsidRPr="00387ED5" w:rsidR="00427234" w:rsidP="23EAF705" w:rsidRDefault="00427234" w14:paraId="5429DE6A" w14:textId="09ACAFCC">
      <w:pPr>
        <w:spacing w:after="0" w:line="240" w:lineRule="auto"/>
        <w:jc w:val="both"/>
        <w:rPr>
          <w:i w:val="1"/>
          <w:iCs w:val="1"/>
        </w:rPr>
      </w:pPr>
      <w:r w:rsidRPr="23EAF705" w:rsidR="23EAF705">
        <w:rPr>
          <w:i w:val="1"/>
          <w:iCs w:val="1"/>
        </w:rPr>
        <w:t>Hinweis: Nutze die anliegenden Informationen, insbesondere für die Krankenhaus/Pflegebezogenen Regelungen und Gesetze.</w:t>
      </w:r>
    </w:p>
    <w:p w:rsidR="00427234" w:rsidP="00427234" w:rsidRDefault="00427234" w14:paraId="65466B7C" w14:textId="77777777">
      <w:pPr>
        <w:spacing w:after="0" w:line="240" w:lineRule="auto"/>
        <w:jc w:val="both"/>
      </w:pPr>
    </w:p>
    <w:p w:rsidRPr="00D21746" w:rsidR="007A5161" w:rsidP="00D21746" w:rsidRDefault="007A5161" w14:paraId="232B1060" w14:textId="77777777">
      <w:pPr>
        <w:jc w:val="center"/>
        <w:rPr>
          <w:b/>
          <w:bCs/>
          <w:sz w:val="28"/>
          <w:szCs w:val="28"/>
        </w:rPr>
      </w:pPr>
    </w:p>
    <w:p w:rsidR="003865BA" w:rsidRDefault="003865BA" w14:paraId="4620091E" w14:textId="77777777"/>
    <w:sectPr w:rsidR="003865BA" w:rsidSect="007A5161">
      <w:headerReference w:type="default" r:id="rId7"/>
      <w:pgSz w:w="11906" w:h="16838" w:orient="portrait" w:code="9"/>
      <w:pgMar w:top="1418" w:right="1418" w:bottom="1134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13DAA" w:rsidP="003865BA" w:rsidRDefault="00A13DAA" w14:paraId="162EEF79" w14:textId="77777777">
      <w:pPr>
        <w:spacing w:after="0" w:line="240" w:lineRule="auto"/>
      </w:pPr>
      <w:r>
        <w:separator/>
      </w:r>
    </w:p>
  </w:endnote>
  <w:endnote w:type="continuationSeparator" w:id="0">
    <w:p w:rsidR="00A13DAA" w:rsidP="003865BA" w:rsidRDefault="00A13DAA" w14:paraId="6CB12B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13DAA" w:rsidP="003865BA" w:rsidRDefault="00A13DAA" w14:paraId="6525A528" w14:textId="77777777">
      <w:pPr>
        <w:spacing w:after="0" w:line="240" w:lineRule="auto"/>
      </w:pPr>
      <w:r>
        <w:separator/>
      </w:r>
    </w:p>
  </w:footnote>
  <w:footnote w:type="continuationSeparator" w:id="0">
    <w:p w:rsidR="00A13DAA" w:rsidP="003865BA" w:rsidRDefault="00A13DAA" w14:paraId="0FE13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p14">
  <w:tbl>
    <w:tblPr>
      <w:tblStyle w:val="Tabellenraster"/>
      <w:tblW w:w="963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177"/>
      <w:gridCol w:w="7148"/>
      <w:gridCol w:w="1314"/>
    </w:tblGrid>
    <w:tr w:rsidR="007F4F2C" w:rsidTr="00F467AB" w14:paraId="32C23D7A" w14:textId="77777777">
      <w:trPr>
        <w:jc w:val="center"/>
      </w:trPr>
      <w:tc>
        <w:tcPr>
          <w:tcW w:w="1134" w:type="dxa"/>
        </w:tcPr>
        <w:p w:rsidR="007F4F2C" w:rsidRDefault="007F4F2C" w14:paraId="0E37DB37" w14:textId="77777777">
          <w:pPr>
            <w:pStyle w:val="Kopfzeile"/>
          </w:pPr>
          <w:r>
            <w:rPr>
              <w:noProof/>
            </w:rPr>
            <w:drawing>
              <wp:inline distT="0" distB="0" distL="0" distR="0" wp14:anchorId="50ADE16D" wp14:editId="39AE04CA">
                <wp:extent cx="381468" cy="456906"/>
                <wp:effectExtent l="0" t="0" r="0" b="63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0141" cy="53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1" w:type="dxa"/>
        </w:tcPr>
        <w:p w:rsidRPr="007A5161" w:rsidR="007F4F2C" w:rsidP="007F4F2C" w:rsidRDefault="007F4F2C" w14:paraId="0FE1869B" w14:textId="77777777">
          <w:pPr>
            <w:pStyle w:val="Kopfzeile"/>
            <w:jc w:val="center"/>
            <w:rPr>
              <w:b/>
              <w:bCs/>
              <w:sz w:val="30"/>
              <w:szCs w:val="30"/>
            </w:rPr>
          </w:pPr>
          <w:r w:rsidRPr="007A5161">
            <w:rPr>
              <w:b/>
              <w:bCs/>
              <w:sz w:val="30"/>
              <w:szCs w:val="30"/>
            </w:rPr>
            <w:t>Lernfeld 5</w:t>
          </w:r>
        </w:p>
        <w:p w:rsidRPr="007A5161" w:rsidR="007F4F2C" w:rsidP="007F4F2C" w:rsidRDefault="007F4F2C" w14:paraId="59F58F92" w14:textId="77777777">
          <w:pPr>
            <w:pStyle w:val="Kopfzeile"/>
            <w:jc w:val="center"/>
            <w:rPr>
              <w:sz w:val="2"/>
              <w:szCs w:val="2"/>
            </w:rPr>
          </w:pPr>
        </w:p>
        <w:p w:rsidRPr="007F4F2C" w:rsidR="007F4F2C" w:rsidP="007F4F2C" w:rsidRDefault="007F4F2C" w14:paraId="3C91B4C6" w14:textId="77777777">
          <w:pPr>
            <w:pStyle w:val="Kopfzeile"/>
            <w:jc w:val="center"/>
            <w:rPr>
              <w:rFonts w:cstheme="minorHAnsi"/>
            </w:rPr>
          </w:pPr>
          <w:r w:rsidRPr="007A5161">
            <w:rPr>
              <w:rFonts w:cstheme="minorHAnsi"/>
              <w:sz w:val="26"/>
              <w:szCs w:val="26"/>
            </w:rPr>
            <w:t>Arbeitsblatt</w:t>
          </w:r>
        </w:p>
      </w:tc>
      <w:tc>
        <w:tcPr>
          <w:tcW w:w="1134" w:type="dxa"/>
        </w:tcPr>
        <w:p w:rsidR="007F4F2C" w:rsidP="007F4F2C" w:rsidRDefault="007F4F2C" w14:paraId="3CD0D683" w14:textId="77777777">
          <w:pPr>
            <w:pStyle w:val="Kopfzeile"/>
            <w:jc w:val="right"/>
          </w:pPr>
          <w:r w:rsidRPr="007F4F2C">
            <w:rPr>
              <w:noProof/>
            </w:rPr>
            <w:drawing>
              <wp:inline distT="0" distB="0" distL="0" distR="0" wp14:anchorId="63FA8C54" wp14:editId="1DE64F47">
                <wp:extent cx="667568" cy="445045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23" cy="537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3865BA" w:rsidRDefault="007A5161" w14:paraId="60BD3BA6" w14:textId="77777777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7C2BB0" wp14:editId="61A4D10F">
              <wp:simplePos x="0" y="0"/>
              <wp:positionH relativeFrom="page">
                <wp:align>center</wp:align>
              </wp:positionH>
              <wp:positionV relativeFrom="paragraph">
                <wp:posOffset>40005</wp:posOffset>
              </wp:positionV>
              <wp:extent cx="6120000" cy="14400"/>
              <wp:effectExtent l="0" t="0" r="33655" b="2413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0000" cy="1440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Gerader Verbinder 3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spid="_x0000_s1026" strokecolor="#f4b083 [1941]" strokeweight=".5pt" from="0,3.15pt" to="481.9pt,4.3pt" w14:anchorId="608B8E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4605A"/>
    <w:multiLevelType w:val="hybridMultilevel"/>
    <w:tmpl w:val="AF26CC4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34"/>
    <w:rsid w:val="00146839"/>
    <w:rsid w:val="001F799C"/>
    <w:rsid w:val="003865BA"/>
    <w:rsid w:val="00427234"/>
    <w:rsid w:val="00457630"/>
    <w:rsid w:val="00464B35"/>
    <w:rsid w:val="006362B3"/>
    <w:rsid w:val="007A5161"/>
    <w:rsid w:val="007F4F2C"/>
    <w:rsid w:val="00A13DAA"/>
    <w:rsid w:val="00BE4951"/>
    <w:rsid w:val="00C2685E"/>
    <w:rsid w:val="00D21746"/>
    <w:rsid w:val="00D946EA"/>
    <w:rsid w:val="00F1292C"/>
    <w:rsid w:val="00F467AB"/>
    <w:rsid w:val="23EAF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721161"/>
  <w15:chartTrackingRefBased/>
  <w15:docId w15:val="{788F90DA-D6F3-4A25-967E-5D75C2568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27234"/>
    <w:pPr>
      <w:spacing w:after="200" w:line="276" w:lineRule="auto"/>
    </w:p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3865BA"/>
  </w:style>
  <w:style w:type="paragraph" w:styleId="Fuzeile">
    <w:name w:val="footer"/>
    <w:basedOn w:val="Standard"/>
    <w:link w:val="Fu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3865BA"/>
  </w:style>
  <w:style w:type="table" w:styleId="Tabellenraster">
    <w:name w:val="Table Grid"/>
    <w:basedOn w:val="NormaleTabelle"/>
    <w:uiPriority w:val="39"/>
    <w:rsid w:val="003865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enabsatz">
    <w:name w:val="List Paragraph"/>
    <w:basedOn w:val="Standard"/>
    <w:uiPriority w:val="34"/>
    <w:qFormat/>
    <w:rsid w:val="00427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chw\Lernfeld%205%20Baustelle\Arbeitsblat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Arbeitsblatt.dotx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sschw</dc:creator>
  <keywords/>
  <dc:description/>
  <lastModifiedBy>Sören Schwerk</lastModifiedBy>
  <revision>2</revision>
  <dcterms:created xsi:type="dcterms:W3CDTF">2020-09-02T18:13:00.0000000Z</dcterms:created>
  <dcterms:modified xsi:type="dcterms:W3CDTF">2020-09-07T17:42:49.9353952Z</dcterms:modified>
</coreProperties>
</file>